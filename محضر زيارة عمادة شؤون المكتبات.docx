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2CE1" w14:textId="77777777" w:rsidR="00EB55BF" w:rsidRDefault="00EB55BF" w:rsidP="00316AFC">
      <w:pPr>
        <w:tabs>
          <w:tab w:val="right" w:leader="dot" w:pos="3969"/>
        </w:tabs>
        <w:spacing w:line="48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محضر زيارة عمادة شؤون المكتبات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7935" w:type="dxa"/>
        <w:tblLook w:val="04A0" w:firstRow="1" w:lastRow="0" w:firstColumn="1" w:lastColumn="0" w:noHBand="0" w:noVBand="1"/>
      </w:tblPr>
      <w:tblGrid>
        <w:gridCol w:w="2092"/>
        <w:gridCol w:w="5843"/>
      </w:tblGrid>
      <w:tr w:rsidR="00EB55BF" w:rsidRPr="00312CFA" w14:paraId="6AE77A1F" w14:textId="77777777" w:rsidTr="00316AFC">
        <w:trPr>
          <w:trHeight w:val="289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4DB98" w14:textId="394C0CFF" w:rsidR="00EB55BF" w:rsidRPr="00312CFA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تاريخ الزيارة: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4A0E" w14:textId="779B4FB7" w:rsidR="00EB55BF" w:rsidRPr="008715C8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يوم الأربعاء الموافق ٢١-١٠-٢٠٢٦م</w:t>
            </w:r>
          </w:p>
        </w:tc>
      </w:tr>
      <w:tr w:rsidR="00EB55BF" w:rsidRPr="00312CFA" w14:paraId="71523210" w14:textId="77777777" w:rsidTr="00316AFC">
        <w:trPr>
          <w:trHeight w:val="289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4EAE0" w14:textId="0F0B2D27" w:rsidR="00EB55BF" w:rsidRPr="00312CFA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مكان الزيارة: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77B4" w14:textId="0D64C7E5" w:rsidR="00EB55BF" w:rsidRPr="00312CFA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عمادة شؤون المكتبات – جامعة الملك سعود</w:t>
            </w:r>
          </w:p>
        </w:tc>
      </w:tr>
      <w:tr w:rsidR="00EB55BF" w:rsidRPr="00312CFA" w14:paraId="354D7EE3" w14:textId="77777777" w:rsidTr="00316AFC">
        <w:trPr>
          <w:trHeight w:val="289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577840" w14:textId="721C4F5E" w:rsidR="00EB55BF" w:rsidRPr="00312CFA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الغرض من الزيارة: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D281C" w14:textId="28794B6A" w:rsidR="00EB55BF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الاطلاع على المساحات المقترح تصميمها</w:t>
            </w:r>
          </w:p>
        </w:tc>
      </w:tr>
      <w:tr w:rsidR="00EB55BF" w:rsidRPr="00312CFA" w14:paraId="0F76E85B" w14:textId="77777777" w:rsidTr="00316AFC">
        <w:trPr>
          <w:trHeight w:val="289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99684" w14:textId="0FB3E1EE" w:rsidR="00EB55BF" w:rsidRPr="00312CFA" w:rsidRDefault="00316AFC" w:rsidP="00614099">
            <w:pPr>
              <w:tabs>
                <w:tab w:val="right" w:leader="dot" w:pos="3969"/>
              </w:tabs>
              <w:bidi w:val="0"/>
              <w:jc w:val="center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وقت الزيارة:</w:t>
            </w:r>
          </w:p>
        </w:tc>
        <w:tc>
          <w:tcPr>
            <w:tcW w:w="5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2DCD" w14:textId="49EE01B5" w:rsidR="00EB55BF" w:rsidRDefault="00316AFC" w:rsidP="00614099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من الساعة ١٢:٠٠م إلى الساعة ١:٠٠م</w:t>
            </w:r>
          </w:p>
        </w:tc>
      </w:tr>
    </w:tbl>
    <w:p w14:paraId="241182EC" w14:textId="77777777" w:rsidR="00EB55BF" w:rsidRDefault="00EB55BF" w:rsidP="0037663A">
      <w:pPr>
        <w:tabs>
          <w:tab w:val="right" w:leader="dot" w:pos="3969"/>
        </w:tabs>
        <w:spacing w:line="48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70A848AB" w14:textId="525E68E6" w:rsidR="0037663A" w:rsidRPr="002D62F1" w:rsidRDefault="0037663A" w:rsidP="0037663A">
      <w:pPr>
        <w:tabs>
          <w:tab w:val="right" w:leader="dot" w:pos="3969"/>
        </w:tabs>
        <w:spacing w:line="48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</w:p>
    <w:p w14:paraId="53E52328" w14:textId="7454F31C" w:rsidR="0037663A" w:rsidRPr="00312CFA" w:rsidRDefault="0037663A" w:rsidP="0037663A">
      <w:pPr>
        <w:tabs>
          <w:tab w:val="right" w:leader="dot" w:pos="3969"/>
        </w:tabs>
        <w:jc w:val="lowKashida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بحضور كلٍّ من: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9497" w:type="dxa"/>
        <w:tblLook w:val="04A0" w:firstRow="1" w:lastRow="0" w:firstColumn="1" w:lastColumn="0" w:noHBand="0" w:noVBand="1"/>
      </w:tblPr>
      <w:tblGrid>
        <w:gridCol w:w="557"/>
        <w:gridCol w:w="4120"/>
        <w:gridCol w:w="2115"/>
        <w:gridCol w:w="2705"/>
      </w:tblGrid>
      <w:tr w:rsidR="0037663A" w:rsidRPr="00312CFA" w14:paraId="5C142693" w14:textId="1BC513B6" w:rsidTr="00316AFC">
        <w:trPr>
          <w:trHeight w:val="432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829D76" w14:textId="15112E30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DF68DE" w14:textId="198A6405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الاسم (صفة العضوية)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C704E9" w14:textId="600079BA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العضوية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91DEDE" w14:textId="731F6B42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التوقيع</w:t>
            </w:r>
          </w:p>
        </w:tc>
      </w:tr>
      <w:tr w:rsidR="0037663A" w:rsidRPr="00312CFA" w14:paraId="2CE73EBE" w14:textId="611FDBDD" w:rsidTr="00316AFC">
        <w:trPr>
          <w:trHeight w:val="432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8BDA2" w14:textId="77777777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1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F965E" w14:textId="68CBB0F1" w:rsidR="0037663A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د.الجوهرة بنت عويض المطيري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85590" w14:textId="1CA7CA30" w:rsidR="0037663A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رئيسة وحدة الاعمال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98CF" w14:textId="115A51AF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7663A" w:rsidRPr="00312CFA" w14:paraId="4ECC60BA" w14:textId="7BED09C6" w:rsidTr="00316AFC">
        <w:trPr>
          <w:trHeight w:val="432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5ED92A" w14:textId="77777777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2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DE770" w14:textId="66F0936F" w:rsidR="0037663A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أ.نوره بنت عبدالله السعدون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A2F5" w14:textId="36A2B577" w:rsidR="0037663A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نائبة رئيسة وحدة الاعمال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E332" w14:textId="50FC587A" w:rsidR="0037663A" w:rsidRPr="00312CFA" w:rsidRDefault="00316AFC" w:rsidP="0096664A">
            <w:pPr>
              <w:tabs>
                <w:tab w:val="right" w:leader="dot" w:pos="3969"/>
              </w:tabs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7663A" w:rsidRPr="00312CFA" w14:paraId="4ECC60BA" w14:textId="7BED09C6" w:rsidTr="00316AFC">
        <w:trPr>
          <w:trHeight w:val="432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5ED92A" w14:textId="77777777" w:rsidR="0037663A" w:rsidRPr="00312CFA" w:rsidRDefault="0037663A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3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DE770" w14:textId="66F0936F" w:rsidR="0037663A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أ.بندر رحنا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A2F5" w14:textId="36A2B577" w:rsidR="0037663A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سكرتير وحدة الأعمال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E332" w14:textId="50FC587A" w:rsidR="0037663A" w:rsidRPr="00312CFA" w:rsidRDefault="00316AFC" w:rsidP="0096664A">
            <w:pPr>
              <w:tabs>
                <w:tab w:val="right" w:leader="dot" w:pos="3969"/>
              </w:tabs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</w:tbl>
    <w:p w14:paraId="1E220207" w14:textId="2859B0FF" w:rsidR="0037663A" w:rsidRDefault="00EE4FED" w:rsidP="00AF4803">
      <w:pPr>
        <w:tabs>
          <w:tab w:val="right" w:leader="dot" w:pos="3969"/>
        </w:tabs>
        <w:jc w:val="lowKashida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val="ar-SA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E28CF80" wp14:editId="7F752F83">
                <wp:simplePos x="0" y="0"/>
                <wp:positionH relativeFrom="column">
                  <wp:posOffset>959745</wp:posOffset>
                </wp:positionH>
                <wp:positionV relativeFrom="paragraph">
                  <wp:posOffset>2139825</wp:posOffset>
                </wp:positionV>
                <wp:extent cx="360" cy="360"/>
                <wp:effectExtent l="38100" t="38100" r="38100" b="38100"/>
                <wp:wrapNone/>
                <wp:docPr id="1825462891" name="حبر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F9BE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حبر 5" o:spid="_x0000_s1026" type="#_x0000_t75" style="position:absolute;margin-left:75.05pt;margin-top:168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cx11t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ezBckL5wKpSK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">
                <v:imagedata r:id="rId20" o:title=""/>
              </v:shape>
            </w:pict>
          </mc:Fallback>
        </mc:AlternateContent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2081C53" wp14:editId="06D46930">
                <wp:simplePos x="0" y="0"/>
                <wp:positionH relativeFrom="column">
                  <wp:posOffset>311025</wp:posOffset>
                </wp:positionH>
                <wp:positionV relativeFrom="paragraph">
                  <wp:posOffset>205345</wp:posOffset>
                </wp:positionV>
                <wp:extent cx="360" cy="360"/>
                <wp:effectExtent l="38100" t="38100" r="38100" b="38100"/>
                <wp:wrapNone/>
                <wp:docPr id="1579450133" name="حبر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45220" id="حبر 4" o:spid="_x0000_s1026" type="#_x0000_t75" style="position:absolute;left:0;text-align:left;margin-left:24pt;margin-top:15.65pt;width:1.0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EyGBhHGAQAAagQAABAAAAAAAAAAAAAAAAAA0wMA&#10;AGRycy9pbmsvaW5rMS54bWxQSwECLQAUAAYACAAAACEA/jcPM+IAAAAMAQAADwAAAAAAAAAAAAAA&#10;AADHBQAAZHJzL2Rvd25yZXYueG1sUEsBAi0AFAAGAAgAAAAhAHkYvJ2/AAAAIQEAABkAAAAAAAAA&#10;AAAAAAAA1gYAAGRycy9fcmVscy9lMm9Eb2MueG1sLnJlbHNQSwUGAAAAAAYABgB4AQAAzAcAAAAA&#10;">
                <v:imagedata r:id="rId18" o:title=""/>
              </v:shape>
            </w:pict>
          </mc:Fallback>
        </mc:AlternateContent>
      </w:r>
    </w:p>
    <w:p w14:paraId="19B488A2" w14:textId="3CB1335E" w:rsidR="0037663A" w:rsidRPr="00312CFA" w:rsidRDefault="0037663A" w:rsidP="0037663A">
      <w:pPr>
        <w:tabs>
          <w:tab w:val="right" w:leader="dot" w:pos="3969"/>
        </w:tabs>
        <w:spacing w:before="360"/>
        <w:jc w:val="lowKashida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محاور الزيارة: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9360" w:type="dxa"/>
        <w:tblLayout w:type="fixed"/>
        <w:tblLook w:val="04A0" w:firstRow="1" w:lastRow="0" w:firstColumn="1" w:lastColumn="0" w:noHBand="0" w:noVBand="1"/>
      </w:tblPr>
      <w:tblGrid>
        <w:gridCol w:w="712"/>
        <w:gridCol w:w="8648"/>
      </w:tblGrid>
      <w:tr w:rsidR="00316AFC" w:rsidRPr="00312CFA" w14:paraId="0D578E65" w14:textId="77777777" w:rsidTr="00316AFC">
        <w:trPr>
          <w:trHeight w:val="60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EA6A45" w14:textId="77777777" w:rsidR="00316AFC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FBB47A" w14:textId="6061D661" w:rsidR="00316AFC" w:rsidRPr="00312CFA" w:rsidRDefault="00316AFC" w:rsidP="00132BEA">
            <w:pPr>
              <w:tabs>
                <w:tab w:val="right" w:leader="dot" w:pos="3969"/>
              </w:tabs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المحور</w:t>
            </w:r>
          </w:p>
        </w:tc>
      </w:tr>
      <w:tr w:rsidR="00316AFC" w:rsidRPr="00312CFA" w14:paraId="793C9831" w14:textId="77777777" w:rsidTr="00316AFC"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FE60DA" w14:textId="77777777" w:rsidR="00316AFC" w:rsidRPr="00312CFA" w:rsidRDefault="00316AFC" w:rsidP="00132BEA">
            <w:pPr>
              <w:tabs>
                <w:tab w:val="right" w:leader="dot" w:pos="3969"/>
              </w:tabs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1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7E53" w14:textId="5FBB673E" w:rsidR="00316AFC" w:rsidRPr="00312CFA" w:rsidRDefault="00302926" w:rsidP="00302926">
            <w:pPr>
              <w:tabs>
                <w:tab w:val="right" w:leader="dot" w:pos="3969"/>
              </w:tabs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جولة ميدانية للاطلاع على المساحات المقترح تصميمها داخل المكتبة، والوقوف على طبيعتها ووضعها الراهن.</w:t>
            </w:r>
          </w:p>
        </w:tc>
      </w:tr>
      <w:tr w:rsidR="00316AFC" w:rsidRPr="00312CFA" w14:paraId="7AB68574" w14:textId="77777777" w:rsidTr="00316AFC"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79121" w14:textId="77777777" w:rsidR="00316AFC" w:rsidRPr="00312CFA" w:rsidRDefault="00316AFC" w:rsidP="00132BEA">
            <w:pPr>
              <w:tabs>
                <w:tab w:val="right" w:leader="dot" w:pos="3969"/>
              </w:tabs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2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7663F" w14:textId="470EA69E" w:rsidR="00316AFC" w:rsidRPr="00D22C78" w:rsidRDefault="00302926" w:rsidP="00302926">
            <w:pPr>
              <w:tabs>
                <w:tab w:val="right" w:leader="dot" w:pos="3969"/>
              </w:tabs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الاستماع إلى احتياجات عمادة شؤون المكتبات وتطلعاتها فيما يتعلق بالتصميم المطلوب.</w:t>
            </w:r>
          </w:p>
        </w:tc>
      </w:tr>
      <w:tr w:rsidR="00302926" w:rsidRPr="00312CFA" w14:paraId="1F9AF1D6" w14:textId="77777777" w:rsidTr="00316AFC"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D54D93" w14:textId="7E690988" w:rsidR="00302926" w:rsidRPr="00312CFA" w:rsidRDefault="00302926" w:rsidP="00302926">
            <w:pPr>
              <w:tabs>
                <w:tab w:val="right" w:leader="dot" w:pos="3969"/>
              </w:tabs>
              <w:bidi w:val="0"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3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B30D" w14:textId="56A77C99" w:rsidR="00302926" w:rsidRPr="00D22C78" w:rsidRDefault="00302926" w:rsidP="00302926">
            <w:pPr>
              <w:tabs>
                <w:tab w:val="right" w:leader="dot" w:pos="3969"/>
              </w:tabs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مناقشة المتطلبات التصميمية، بحيث يتسم التصميم بالجاذبية والطابع العصري، ويعكس هوية جامعة الملك سعود.</w:t>
            </w:r>
          </w:p>
        </w:tc>
      </w:tr>
      <w:tr w:rsidR="00302926" w:rsidRPr="00312CFA" w14:paraId="70512784" w14:textId="77777777" w:rsidTr="00316AFC"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A6F55" w14:textId="1E9FA988" w:rsidR="00302926" w:rsidRPr="00312CFA" w:rsidRDefault="00302926" w:rsidP="00132BEA">
            <w:pPr>
              <w:tabs>
                <w:tab w:val="right" w:leader="dot" w:pos="3969"/>
              </w:tabs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4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DD855" w14:textId="7BAF9C86" w:rsidR="00302926" w:rsidRPr="00D22C78" w:rsidRDefault="00302926" w:rsidP="00302926">
            <w:pPr>
              <w:tabs>
                <w:tab w:val="right" w:leader="dot" w:pos="3969"/>
              </w:tabs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التأكيد على أن يجسّد التصميم قيم المعرفة والعلم، ويُبرز الأقسام والخدمات القائمة في المكتبة.</w:t>
            </w:r>
          </w:p>
        </w:tc>
      </w:tr>
      <w:tr w:rsidR="00302926" w:rsidRPr="00312CFA" w14:paraId="2610F17A" w14:textId="77777777" w:rsidTr="00316AFC"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8D841" w14:textId="6E379B4C" w:rsidR="00302926" w:rsidRPr="00312CFA" w:rsidRDefault="00302926" w:rsidP="00132BEA">
            <w:pPr>
              <w:tabs>
                <w:tab w:val="right" w:leader="dot" w:pos="3969"/>
              </w:tabs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5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7E53" w14:textId="5FBB673E" w:rsidR="00316AFC" w:rsidRPr="00312CFA" w:rsidRDefault="00302926" w:rsidP="00302926">
            <w:pPr>
              <w:tabs>
                <w:tab w:val="right" w:leader="dot" w:pos="3969"/>
              </w:tabs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الاتفاق على المدخلات اللازمة لبدء العمل، والإطار الزمني لإعداد المقترحات التصميمية.</w:t>
            </w:r>
          </w:p>
        </w:tc>
      </w:tr>
    </w:tbl>
    <w:p w14:paraId="472A9C44" w14:textId="4CDF168B" w:rsidR="0037663A" w:rsidRDefault="0037663A" w:rsidP="0037663A">
      <w:pPr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41A680EC" w14:textId="77777777" w:rsidR="00316AFC" w:rsidRPr="00312CFA" w:rsidRDefault="00316AFC" w:rsidP="0037663A">
      <w:pPr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48B9B08C" w14:textId="01567E1B" w:rsidR="0037663A" w:rsidRPr="00312CFA" w:rsidRDefault="0037663A" w:rsidP="0037663A">
      <w:pPr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ما تم الاتفاق عليه:</w:t>
      </w:r>
    </w:p>
    <w:p w14:paraId="16B6CE84" w14:textId="278AE375" w:rsidR="0037663A" w:rsidRPr="00CB6348" w:rsidRDefault="0037663A" w:rsidP="00CB6348">
      <w:pPr>
        <w:pStyle w:val="ListParagraph"/>
        <w:numPr>
          <w:ilvl w:val="0"/>
          <w:numId w:val="4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تتولى عمادة شؤون المكتبات تزويد وحدة الأعمال برؤية المكتبة ورسالتها وأهدافها، بما يضمن انسجام المقترحات التصميمية مع توجهاتها الاستراتيجية.</w:t>
      </w:r>
    </w:p>
    <w:p w14:paraId="16B6CE84" w14:textId="278AE375" w:rsidR="0037663A" w:rsidRPr="00CB6348" w:rsidRDefault="0037663A" w:rsidP="00CB6348">
      <w:pPr>
        <w:pStyle w:val="ListParagraph"/>
        <w:numPr>
          <w:ilvl w:val="0"/>
          <w:numId w:val="4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تتولى العمادة تزويد الوحدة بالمقاسات التفصيلية للمساحات المستهدفة بالتصميم.</w:t>
      </w:r>
    </w:p>
    <w:p w14:paraId="16B6CE84" w14:textId="278AE375" w:rsidR="0037663A" w:rsidRPr="00CB6348" w:rsidRDefault="0037663A" w:rsidP="00CB6348">
      <w:pPr>
        <w:pStyle w:val="ListParagraph"/>
        <w:numPr>
          <w:ilvl w:val="0"/>
          <w:numId w:val="4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تشرع وحدة الأعمال في إعداد التصاميم فور استلام البيانات المشار إليها، على أن تُقدَّم المقترحات خلال مدة أقصاها (٣) ثلاثة أسابيع من تاريخ الاستلام.</w:t>
      </w:r>
    </w:p>
    <w:p w14:paraId="16B6CE84" w14:textId="278AE375" w:rsidR="0037663A" w:rsidRPr="00CB6348" w:rsidRDefault="0037663A" w:rsidP="00CB6348">
      <w:pPr>
        <w:pStyle w:val="ListParagraph"/>
        <w:numPr>
          <w:ilvl w:val="0"/>
          <w:numId w:val="4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 xml:space="preserve">تُقدِّم وحدة الأعمال ثلاثة مقترحات تصميمية وفق ثلاثة مستويات للتكلفة (مرتفعة، ومتوسطة، ومنخفضة)، بما يتيح للعمادة المفاضلة بينها في ضوء احتياجاتها والإمكانات المتاحة.</w:t>
      </w:r>
    </w:p>
    <w:p w14:paraId="50DD1F2C" w14:textId="2BB81819" w:rsidR="0037663A" w:rsidRDefault="0037663A" w:rsidP="0096664A">
      <w:pPr>
        <w:ind w:left="5040" w:firstLine="720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انتهت الزيارة: الساعة (١:٠٠م)</w:t>
      </w:r>
    </w:p>
    <w:p w14:paraId="1CACE4BB" w14:textId="187D53DA" w:rsidR="009F5524" w:rsidRPr="00BC05EA" w:rsidRDefault="009F5524" w:rsidP="00BC05EA">
      <w:pPr>
        <w:ind w:left="5066"/>
        <w:rPr>
          <w:rFonts w:ascii="Sakkal Majalla" w:hAnsi="Sakkal Majalla" w:cs="Sakkal Majalla" w:hint="cs"/>
          <w:b/>
          <w:bCs/>
          <w:sz w:val="28"/>
          <w:szCs w:val="28"/>
          <w:rtl/>
        </w:rPr>
      </w:pPr>
    </w:p>
    <w:sectPr w:rsidR="009F5524" w:rsidRPr="00BC05EA" w:rsidSect="0034350C">
      <w:headerReference w:type="default" r:id="rId22"/>
      <w:pgSz w:w="11906" w:h="16838"/>
      <w:pgMar w:top="2430" w:right="1440" w:bottom="1440" w:left="1440" w:header="452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072E" w14:textId="77777777" w:rsidR="007E615F" w:rsidRDefault="007E615F" w:rsidP="00E12595">
      <w:r>
        <w:separator/>
      </w:r>
    </w:p>
  </w:endnote>
  <w:endnote w:type="continuationSeparator" w:id="0">
    <w:p w14:paraId="3E2A187C" w14:textId="77777777" w:rsidR="007E615F" w:rsidRDefault="007E615F" w:rsidP="00E12595">
      <w:r>
        <w:continuationSeparator/>
      </w:r>
    </w:p>
  </w:endnote>
  <w:endnote w:type="continuationNotice" w:id="1">
    <w:p w14:paraId="6B08E041" w14:textId="77777777" w:rsidR="007E615F" w:rsidRDefault="007E61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Dinar One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1" w:csb1="00000000"/>
  </w:font>
  <w:font w:name="Stag Sans">
    <w:altName w:val="Corbel"/>
    <w:panose1 w:val="020B0604020202020204"/>
    <w:charset w:val="4D"/>
    <w:family w:val="swiss"/>
    <w:pitch w:val="variable"/>
    <w:sig w:usb0="00000001" w:usb1="00000000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E7CBA" w14:textId="77777777" w:rsidR="007E615F" w:rsidRDefault="007E615F" w:rsidP="00E12595">
      <w:r>
        <w:separator/>
      </w:r>
    </w:p>
  </w:footnote>
  <w:footnote w:type="continuationSeparator" w:id="0">
    <w:p w14:paraId="1B384B6C" w14:textId="77777777" w:rsidR="007E615F" w:rsidRDefault="007E615F" w:rsidP="00E12595">
      <w:r>
        <w:continuationSeparator/>
      </w:r>
    </w:p>
  </w:footnote>
  <w:footnote w:type="continuationNotice" w:id="1">
    <w:p w14:paraId="210C1D11" w14:textId="77777777" w:rsidR="007E615F" w:rsidRDefault="007E61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68063887"/>
  <w:bookmarkStart w:id="1" w:name="_Hlk168063888"/>
  <w:p w14:paraId="6FCBD888" w14:textId="77777777" w:rsidR="00980847" w:rsidRPr="004B4494" w:rsidRDefault="004B4494" w:rsidP="004B4494">
    <w:pPr>
      <w:pStyle w:val="Header"/>
      <w:tabs>
        <w:tab w:val="left" w:pos="3330"/>
      </w:tabs>
      <w:spacing w:line="276" w:lineRule="auto"/>
      <w:ind w:left="-964"/>
      <w:jc w:val="center"/>
      <w:rPr>
        <w:rFonts w:cs="GE Dinar One"/>
        <w:sz w:val="20"/>
        <w:szCs w:val="20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0331640D" wp14:editId="18D7EF90">
              <wp:simplePos x="0" y="0"/>
              <wp:positionH relativeFrom="column">
                <wp:posOffset>-1076325</wp:posOffset>
              </wp:positionH>
              <wp:positionV relativeFrom="paragraph">
                <wp:posOffset>-60960</wp:posOffset>
              </wp:positionV>
              <wp:extent cx="2038350" cy="8001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8350" cy="800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F6F7310" w14:textId="77777777" w:rsidR="00F34745" w:rsidRPr="004B4494" w:rsidRDefault="004B4494" w:rsidP="004B4494">
                          <w:pPr>
                            <w:tabs>
                              <w:tab w:val="right" w:pos="1800"/>
                            </w:tabs>
                            <w:adjustRightInd w:val="0"/>
                            <w:snapToGrid w:val="0"/>
                            <w:spacing w:before="120"/>
                            <w:rPr>
                              <w:rFonts w:ascii="GE Dinar One" w:hAnsi="GE Dinar One" w:cs="GE Dinar One"/>
                              <w:sz w:val="18"/>
                              <w:szCs w:val="18"/>
                              <w:rtl/>
                            </w:rPr>
                          </w:pPr>
                          <w:r w:rsidRPr="004B4494">
                            <w:rPr>
                              <w:rFonts w:ascii="GE Dinar One" w:hAnsi="GE Dinar One" w:cs="GE Dinar One" w:hint="cs"/>
                              <w:sz w:val="18"/>
                              <w:szCs w:val="18"/>
                              <w:rtl/>
                            </w:rPr>
                            <w:t>الرقم: .........................</w:t>
                          </w:r>
                        </w:p>
                        <w:p w14:paraId="719E19D5" w14:textId="77777777" w:rsidR="004B4494" w:rsidRPr="004B4494" w:rsidRDefault="004B4494" w:rsidP="004B4494">
                          <w:pPr>
                            <w:tabs>
                              <w:tab w:val="right" w:pos="1800"/>
                            </w:tabs>
                            <w:adjustRightInd w:val="0"/>
                            <w:snapToGrid w:val="0"/>
                            <w:spacing w:before="120"/>
                            <w:rPr>
                              <w:rFonts w:ascii="Stag Sans" w:hAnsi="Stag Sans" w:cs="GE Dinar One"/>
                              <w:sz w:val="18"/>
                              <w:szCs w:val="18"/>
                              <w:rtl/>
                            </w:rPr>
                          </w:pPr>
                          <w:r w:rsidRPr="004B4494">
                            <w:rPr>
                              <w:rFonts w:ascii="Stag Sans" w:hAnsi="Stag Sans" w:cs="GE Dinar One" w:hint="cs"/>
                              <w:sz w:val="18"/>
                              <w:szCs w:val="18"/>
                              <w:rtl/>
                            </w:rPr>
                            <w:t>التاريخ: ........................</w:t>
                          </w:r>
                        </w:p>
                        <w:p w14:paraId="5951E54E" w14:textId="77777777" w:rsidR="004B4494" w:rsidRPr="004B4494" w:rsidRDefault="004B4494" w:rsidP="004B4494">
                          <w:pPr>
                            <w:tabs>
                              <w:tab w:val="right" w:pos="1800"/>
                            </w:tabs>
                            <w:adjustRightInd w:val="0"/>
                            <w:snapToGrid w:val="0"/>
                            <w:spacing w:before="120"/>
                            <w:rPr>
                              <w:rFonts w:ascii="Stag Sans" w:hAnsi="Stag Sans" w:cs="GE Dinar One"/>
                              <w:sz w:val="18"/>
                              <w:szCs w:val="18"/>
                              <w:rtl/>
                            </w:rPr>
                          </w:pPr>
                          <w:r w:rsidRPr="004B4494">
                            <w:rPr>
                              <w:rFonts w:ascii="Stag Sans" w:hAnsi="Stag Sans" w:cs="GE Dinar One" w:hint="cs"/>
                              <w:sz w:val="18"/>
                              <w:szCs w:val="18"/>
                              <w:rtl/>
                            </w:rPr>
                            <w:t>المرفقات: .....................</w:t>
                          </w:r>
                        </w:p>
                        <w:p w14:paraId="35D6D4F4" w14:textId="77777777" w:rsidR="009C4637" w:rsidRPr="004B4494" w:rsidRDefault="009C4637" w:rsidP="00BA7942">
                          <w:pPr>
                            <w:tabs>
                              <w:tab w:val="right" w:pos="1710"/>
                            </w:tabs>
                            <w:adjustRightInd w:val="0"/>
                            <w:snapToGrid w:val="0"/>
                            <w:rPr>
                              <w:rFonts w:ascii="Stag Sans" w:hAnsi="Stag Sans" w:cs="GE Dinar One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1640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1" type="#_x0000_t202" style="position:absolute;left:0;text-align:left;margin-left:-84.75pt;margin-top:-4.8pt;width:160.5pt;height:63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" filled="f" stroked="f" strokeweight=".5pt">
              <v:textbox>
                <w:txbxContent>
                  <w:p w14:paraId="7F6F7310" w14:textId="77777777" w:rsidR="00F34745" w:rsidRPr="004B4494" w:rsidRDefault="004B4494" w:rsidP="004B4494">
                    <w:pPr>
                      <w:tabs>
                        <w:tab w:val="right" w:pos="1800"/>
                      </w:tabs>
                      <w:adjustRightInd w:val="0"/>
                      <w:snapToGrid w:val="0"/>
                      <w:spacing w:before="120"/>
                      <w:rPr>
                        <w:rFonts w:ascii="GE Dinar One" w:hAnsi="GE Dinar One" w:cs="GE Dinar One"/>
                        <w:sz w:val="18"/>
                        <w:szCs w:val="18"/>
                        <w:rtl/>
                      </w:rPr>
                    </w:pPr>
                    <w:r w:rsidRPr="004B4494">
                      <w:rPr>
                        <w:rFonts w:ascii="GE Dinar One" w:hAnsi="GE Dinar One" w:cs="GE Dinar One" w:hint="cs"/>
                        <w:sz w:val="18"/>
                        <w:szCs w:val="18"/>
                        <w:rtl/>
                      </w:rPr>
                      <w:t>الرقم: .........................</w:t>
                    </w:r>
                  </w:p>
                  <w:p w14:paraId="719E19D5" w14:textId="77777777" w:rsidR="004B4494" w:rsidRPr="004B4494" w:rsidRDefault="004B4494" w:rsidP="004B4494">
                    <w:pPr>
                      <w:tabs>
                        <w:tab w:val="right" w:pos="1800"/>
                      </w:tabs>
                      <w:adjustRightInd w:val="0"/>
                      <w:snapToGrid w:val="0"/>
                      <w:spacing w:before="120"/>
                      <w:rPr>
                        <w:rFonts w:ascii="Stag Sans" w:hAnsi="Stag Sans" w:cs="GE Dinar One"/>
                        <w:sz w:val="18"/>
                        <w:szCs w:val="18"/>
                        <w:rtl/>
                      </w:rPr>
                    </w:pPr>
                    <w:r w:rsidRPr="004B4494">
                      <w:rPr>
                        <w:rFonts w:ascii="Stag Sans" w:hAnsi="Stag Sans" w:cs="GE Dinar One" w:hint="cs"/>
                        <w:sz w:val="18"/>
                        <w:szCs w:val="18"/>
                        <w:rtl/>
                      </w:rPr>
                      <w:t>التاريخ: ........................</w:t>
                    </w:r>
                  </w:p>
                  <w:p w14:paraId="5951E54E" w14:textId="77777777" w:rsidR="004B4494" w:rsidRPr="004B4494" w:rsidRDefault="004B4494" w:rsidP="004B4494">
                    <w:pPr>
                      <w:tabs>
                        <w:tab w:val="right" w:pos="1800"/>
                      </w:tabs>
                      <w:adjustRightInd w:val="0"/>
                      <w:snapToGrid w:val="0"/>
                      <w:spacing w:before="120"/>
                      <w:rPr>
                        <w:rFonts w:ascii="Stag Sans" w:hAnsi="Stag Sans" w:cs="GE Dinar One"/>
                        <w:sz w:val="18"/>
                        <w:szCs w:val="18"/>
                        <w:rtl/>
                      </w:rPr>
                    </w:pPr>
                    <w:r w:rsidRPr="004B4494">
                      <w:rPr>
                        <w:rFonts w:ascii="Stag Sans" w:hAnsi="Stag Sans" w:cs="GE Dinar One" w:hint="cs"/>
                        <w:sz w:val="18"/>
                        <w:szCs w:val="18"/>
                        <w:rtl/>
                      </w:rPr>
                      <w:t>المرفقات: .....................</w:t>
                    </w:r>
                  </w:p>
                  <w:p w14:paraId="35D6D4F4" w14:textId="77777777" w:rsidR="009C4637" w:rsidRPr="004B4494" w:rsidRDefault="009C4637" w:rsidP="00BA7942">
                    <w:pPr>
                      <w:tabs>
                        <w:tab w:val="right" w:pos="1710"/>
                      </w:tabs>
                      <w:adjustRightInd w:val="0"/>
                      <w:snapToGrid w:val="0"/>
                      <w:rPr>
                        <w:rFonts w:ascii="Stag Sans" w:hAnsi="Stag Sans" w:cs="GE Dinar One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9342B2">
      <w:rPr>
        <w:noProof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2F0E1A91" wp14:editId="4B1E0072">
              <wp:simplePos x="0" y="0"/>
              <wp:positionH relativeFrom="column">
                <wp:posOffset>4305301</wp:posOffset>
              </wp:positionH>
              <wp:positionV relativeFrom="paragraph">
                <wp:posOffset>8255</wp:posOffset>
              </wp:positionV>
              <wp:extent cx="2240280" cy="49911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0280" cy="499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CF0698" w14:textId="77777777" w:rsidR="00BC2D58" w:rsidRPr="004B4494" w:rsidRDefault="004B4494" w:rsidP="004B4494">
                          <w:pPr>
                            <w:pStyle w:val="Header"/>
                            <w:tabs>
                              <w:tab w:val="left" w:pos="3330"/>
                            </w:tabs>
                            <w:spacing w:line="276" w:lineRule="auto"/>
                            <w:ind w:left="-964"/>
                            <w:jc w:val="center"/>
                            <w:rPr>
                              <w:rFonts w:cs="GE Dinar One"/>
                              <w:sz w:val="20"/>
                              <w:szCs w:val="20"/>
                              <w:rtl/>
                            </w:rPr>
                          </w:pPr>
                          <w:r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 xml:space="preserve">     </w:t>
                          </w:r>
                          <w:r w:rsidR="00BC2D58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المم</w:t>
                          </w:r>
                          <w:r w:rsidR="00F347AC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ـ</w:t>
                          </w:r>
                          <w:r w:rsidR="00BC2D58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لكة الع</w:t>
                          </w:r>
                          <w:r w:rsidR="00F347AC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ـ</w:t>
                          </w:r>
                          <w:r w:rsidR="00BC2D58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ربية الس</w:t>
                          </w:r>
                          <w:r w:rsidR="00F347AC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ــ</w:t>
                          </w:r>
                          <w:r w:rsidR="00BC2D58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ع</w:t>
                          </w:r>
                          <w:r w:rsidR="00F347AC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ـ</w:t>
                          </w:r>
                          <w:r w:rsidR="00BC2D58"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>ودية</w:t>
                          </w:r>
                        </w:p>
                        <w:p w14:paraId="763CD13A" w14:textId="77777777" w:rsidR="00BC2D58" w:rsidRPr="004B4494" w:rsidRDefault="004B4494" w:rsidP="004B4494">
                          <w:pPr>
                            <w:pStyle w:val="Header"/>
                            <w:tabs>
                              <w:tab w:val="left" w:pos="3330"/>
                            </w:tabs>
                            <w:spacing w:line="276" w:lineRule="auto"/>
                            <w:rPr>
                              <w:rFonts w:cs="GE Dinar One"/>
                              <w:sz w:val="20"/>
                              <w:szCs w:val="20"/>
                            </w:rPr>
                          </w:pPr>
                          <w:r w:rsidRPr="004B4494">
                            <w:rPr>
                              <w:rFonts w:cs="GE Dinar One" w:hint="cs"/>
                              <w:sz w:val="20"/>
                              <w:szCs w:val="20"/>
                              <w:rtl/>
                            </w:rPr>
                            <w:t xml:space="preserve">          جامعة الملك سعود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0E1A91" id="Text Box 10" o:spid="_x0000_s1032" type="#_x0000_t202" style="position:absolute;left:0;text-align:left;margin-left:339pt;margin-top:.65pt;width:176.4pt;height:39.3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" filled="f" stroked="f" strokeweight=".5pt">
              <v:textbox>
                <w:txbxContent>
                  <w:p w14:paraId="59CF0698" w14:textId="77777777" w:rsidR="00BC2D58" w:rsidRPr="004B4494" w:rsidRDefault="004B4494" w:rsidP="004B4494">
                    <w:pPr>
                      <w:pStyle w:val="a3"/>
                      <w:tabs>
                        <w:tab w:val="left" w:pos="3330"/>
                      </w:tabs>
                      <w:spacing w:line="276" w:lineRule="auto"/>
                      <w:ind w:left="-964"/>
                      <w:jc w:val="center"/>
                      <w:rPr>
                        <w:rFonts w:cs="GE Dinar One"/>
                        <w:sz w:val="20"/>
                        <w:szCs w:val="20"/>
                        <w:rtl/>
                      </w:rPr>
                    </w:pPr>
                    <w:r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 xml:space="preserve">     </w:t>
                    </w:r>
                    <w:r w:rsidR="00BC2D58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المم</w:t>
                    </w:r>
                    <w:r w:rsidR="00F347AC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ـ</w:t>
                    </w:r>
                    <w:r w:rsidR="00BC2D58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لكة الع</w:t>
                    </w:r>
                    <w:r w:rsidR="00F347AC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ـ</w:t>
                    </w:r>
                    <w:r w:rsidR="00BC2D58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ربية الس</w:t>
                    </w:r>
                    <w:r w:rsidR="00F347AC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ــ</w:t>
                    </w:r>
                    <w:r w:rsidR="00BC2D58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ع</w:t>
                    </w:r>
                    <w:r w:rsidR="00F347AC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ـ</w:t>
                    </w:r>
                    <w:r w:rsidR="00BC2D58"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>ودية</w:t>
                    </w:r>
                  </w:p>
                  <w:p w14:paraId="763CD13A" w14:textId="77777777" w:rsidR="00BC2D58" w:rsidRPr="004B4494" w:rsidRDefault="004B4494" w:rsidP="004B4494">
                    <w:pPr>
                      <w:pStyle w:val="a3"/>
                      <w:tabs>
                        <w:tab w:val="left" w:pos="3330"/>
                      </w:tabs>
                      <w:spacing w:line="276" w:lineRule="auto"/>
                      <w:rPr>
                        <w:rFonts w:cs="GE Dinar One"/>
                        <w:sz w:val="20"/>
                        <w:szCs w:val="20"/>
                      </w:rPr>
                    </w:pPr>
                    <w:r w:rsidRPr="004B4494">
                      <w:rPr>
                        <w:rFonts w:cs="GE Dinar One" w:hint="cs"/>
                        <w:sz w:val="20"/>
                        <w:szCs w:val="20"/>
                        <w:rtl/>
                      </w:rPr>
                      <w:t xml:space="preserve">          جامعة الملك سعود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</w:t>
    </w:r>
    <w:r w:rsidRPr="004B4494">
      <w:rPr>
        <w:rFonts w:cs="GE Dinar One" w:hint="cs"/>
        <w:sz w:val="20"/>
        <w:szCs w:val="20"/>
        <w:rtl/>
      </w:rPr>
      <w:t>بسم الله الرحمن الرحيم</w:t>
    </w:r>
  </w:p>
  <w:p w14:paraId="7A3ED855" w14:textId="77777777" w:rsidR="005F0762" w:rsidRPr="004B4494" w:rsidRDefault="004B4494" w:rsidP="00BC2D58">
    <w:pPr>
      <w:pStyle w:val="Header"/>
      <w:tabs>
        <w:tab w:val="left" w:pos="3330"/>
      </w:tabs>
      <w:spacing w:line="276" w:lineRule="auto"/>
      <w:ind w:left="-964"/>
      <w:rPr>
        <w:rFonts w:ascii="GE Dinar One" w:hAnsi="GE Dinar One" w:cs="GE Dinar One"/>
        <w:sz w:val="20"/>
        <w:szCs w:val="20"/>
      </w:rPr>
    </w:pPr>
    <w:r w:rsidRPr="004B4494">
      <w:rPr>
        <w:noProof/>
        <w:sz w:val="20"/>
        <w:szCs w:val="20"/>
      </w:rPr>
      <w:drawing>
        <wp:anchor distT="0" distB="0" distL="114300" distR="114300" simplePos="0" relativeHeight="251633152" behindDoc="0" locked="0" layoutInCell="1" allowOverlap="1" wp14:anchorId="5903F219" wp14:editId="076B9D60">
          <wp:simplePos x="0" y="0"/>
          <wp:positionH relativeFrom="column">
            <wp:posOffset>2203450</wp:posOffset>
          </wp:positionH>
          <wp:positionV relativeFrom="paragraph">
            <wp:posOffset>16510</wp:posOffset>
          </wp:positionV>
          <wp:extent cx="1435100" cy="549910"/>
          <wp:effectExtent l="0" t="0" r="0" b="0"/>
          <wp:wrapSquare wrapText="bothSides"/>
          <wp:docPr id="438659402" name="Picture 12246497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5100" cy="549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FE29B1" w14:textId="77777777" w:rsidR="005F0762" w:rsidRPr="004B4494" w:rsidRDefault="005F0762" w:rsidP="00BC2D58">
    <w:pPr>
      <w:pStyle w:val="Header"/>
      <w:tabs>
        <w:tab w:val="left" w:pos="3330"/>
      </w:tabs>
      <w:spacing w:line="276" w:lineRule="auto"/>
      <w:ind w:left="-964"/>
      <w:rPr>
        <w:rFonts w:ascii="GE Dinar One" w:hAnsi="GE Dinar One" w:cs="GE Dinar One"/>
        <w:sz w:val="20"/>
        <w:szCs w:val="20"/>
      </w:rPr>
    </w:pPr>
  </w:p>
  <w:p w14:paraId="237BBBDB" w14:textId="614AF65E" w:rsidR="009C4637" w:rsidRDefault="004B4494" w:rsidP="000F7E9B">
    <w:pPr>
      <w:adjustRightInd w:val="0"/>
      <w:snapToGrid w:val="0"/>
      <w:ind w:hanging="1039"/>
      <w:rPr>
        <w:rFonts w:ascii="Cambria" w:hAnsi="Cambria" w:cs="GE Dinar One"/>
        <w:color w:val="2E74B5" w:themeColor="accent5" w:themeShade="BF"/>
        <w:sz w:val="20"/>
        <w:szCs w:val="20"/>
        <w:rtl/>
      </w:rPr>
    </w:pPr>
    <w:r>
      <w:rPr>
        <w:rFonts w:ascii="GE Dinar One" w:hAnsi="GE Dinar One" w:cs="GE Dinar One" w:hint="cs"/>
        <w:color w:val="2E74B5" w:themeColor="accent5" w:themeShade="BF"/>
        <w:sz w:val="20"/>
        <w:szCs w:val="20"/>
        <w:rtl/>
      </w:rPr>
      <w:t xml:space="preserve">       </w:t>
    </w:r>
    <w:r w:rsidR="000F7E9B">
      <w:rPr>
        <w:rFonts w:ascii="Cambria" w:hAnsi="Cambria" w:cs="GE Dinar One" w:hint="cs"/>
        <w:color w:val="2E74B5" w:themeColor="accent5" w:themeShade="BF"/>
        <w:sz w:val="20"/>
        <w:szCs w:val="20"/>
        <w:rtl/>
      </w:rPr>
      <w:t xml:space="preserve">     </w:t>
    </w:r>
    <w:bookmarkEnd w:id="0"/>
    <w:bookmarkEnd w:id="1"/>
    <w:r w:rsidR="00EB55BF">
      <w:rPr>
        <w:rFonts w:ascii="Cambria" w:hAnsi="Cambria" w:cs="GE Dinar One" w:hint="cs"/>
        <w:color w:val="2E74B5" w:themeColor="accent5" w:themeShade="BF"/>
        <w:sz w:val="20"/>
        <w:szCs w:val="20"/>
        <w:rtl/>
      </w:rPr>
      <w:t>وحدة الاعمال بكلية الفنون</w:t>
    </w:r>
  </w:p>
  <w:p w14:paraId="5CE27814" w14:textId="77777777" w:rsidR="0034350C" w:rsidRPr="000F7E9B" w:rsidRDefault="0034350C" w:rsidP="000F7E9B">
    <w:pPr>
      <w:adjustRightInd w:val="0"/>
      <w:snapToGrid w:val="0"/>
      <w:ind w:hanging="1039"/>
      <w:rPr>
        <w:rFonts w:ascii="Cambria" w:hAnsi="Cambria" w:cs="GE Dinar One"/>
        <w:color w:val="2E74B5" w:themeColor="accent5" w:themeShade="BF"/>
        <w:sz w:val="20"/>
        <w:szCs w:val="20"/>
        <w:rtl/>
      </w:rPr>
    </w:pPr>
    <w:r>
      <w:rPr>
        <w:rFonts w:ascii="Sakkal Majalla" w:hAnsi="Sakkal Majalla" w:cs="Sakkal Majalla"/>
        <w:noProof/>
        <w:color w:val="000000" w:themeColor="text1"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46811BC1" wp14:editId="62129793">
              <wp:simplePos x="0" y="0"/>
              <wp:positionH relativeFrom="column">
                <wp:posOffset>-521970</wp:posOffset>
              </wp:positionH>
              <wp:positionV relativeFrom="paragraph">
                <wp:posOffset>151765</wp:posOffset>
              </wp:positionV>
              <wp:extent cx="6800850" cy="8639175"/>
              <wp:effectExtent l="0" t="0" r="19050" b="28575"/>
              <wp:wrapNone/>
              <wp:docPr id="11" name="مستطيل: زوايا مستديرة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0850" cy="8639175"/>
                      </a:xfrm>
                      <a:prstGeom prst="roundRect">
                        <a:avLst>
                          <a:gd name="adj" fmla="val 2923"/>
                        </a:avLst>
                      </a:prstGeom>
                      <a:noFill/>
                      <a:ln w="19050">
                        <a:solidFill>
                          <a:srgbClr val="2A79B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834A196" id="مستطيل: زوايا مستديرة 11" o:spid="_x0000_s1026" style="position:absolute;margin-left:-41.1pt;margin-top:11.95pt;width:535.5pt;height:680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9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" filled="f" strokecolor="#2a79ba" strokeweight="1.5pt">
              <v:stroke joinstyle="miter"/>
            </v:round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FW+St98II/M1a" int2:id="HPv7ZR6T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F96"/>
    <w:multiLevelType w:val="hybridMultilevel"/>
    <w:tmpl w:val="AA0047D0"/>
    <w:lvl w:ilvl="0" w:tplc="3E32999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4673F"/>
    <w:multiLevelType w:val="hybridMultilevel"/>
    <w:tmpl w:val="7E6A0E68"/>
    <w:lvl w:ilvl="0" w:tplc="D1F0674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07AC2"/>
    <w:multiLevelType w:val="hybridMultilevel"/>
    <w:tmpl w:val="5AD402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80A00"/>
    <w:multiLevelType w:val="hybridMultilevel"/>
    <w:tmpl w:val="999A4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327979">
    <w:abstractNumId w:val="2"/>
  </w:num>
  <w:num w:numId="2" w16cid:durableId="260378688">
    <w:abstractNumId w:val="1"/>
  </w:num>
  <w:num w:numId="3" w16cid:durableId="477036817">
    <w:abstractNumId w:val="0"/>
  </w:num>
  <w:num w:numId="4" w16cid:durableId="1593128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63A"/>
    <w:rsid w:val="0000637F"/>
    <w:rsid w:val="00013A81"/>
    <w:rsid w:val="00022710"/>
    <w:rsid w:val="00071B88"/>
    <w:rsid w:val="00072A2D"/>
    <w:rsid w:val="00076BD8"/>
    <w:rsid w:val="00080BF5"/>
    <w:rsid w:val="000838DB"/>
    <w:rsid w:val="00096FF4"/>
    <w:rsid w:val="000A11EB"/>
    <w:rsid w:val="000A7182"/>
    <w:rsid w:val="000D4185"/>
    <w:rsid w:val="000D7B56"/>
    <w:rsid w:val="000F4768"/>
    <w:rsid w:val="000F7AF1"/>
    <w:rsid w:val="000F7E9B"/>
    <w:rsid w:val="00103630"/>
    <w:rsid w:val="00105F1B"/>
    <w:rsid w:val="00112340"/>
    <w:rsid w:val="001413BD"/>
    <w:rsid w:val="00146D2A"/>
    <w:rsid w:val="001528C1"/>
    <w:rsid w:val="00157F95"/>
    <w:rsid w:val="00175050"/>
    <w:rsid w:val="001969CD"/>
    <w:rsid w:val="001A4D21"/>
    <w:rsid w:val="001A6E31"/>
    <w:rsid w:val="001B04C9"/>
    <w:rsid w:val="001B0A94"/>
    <w:rsid w:val="001C16BB"/>
    <w:rsid w:val="001F3F56"/>
    <w:rsid w:val="0021059E"/>
    <w:rsid w:val="00215F65"/>
    <w:rsid w:val="00243B28"/>
    <w:rsid w:val="00252D10"/>
    <w:rsid w:val="00277E98"/>
    <w:rsid w:val="00284413"/>
    <w:rsid w:val="002877A2"/>
    <w:rsid w:val="002A16AD"/>
    <w:rsid w:val="002B2103"/>
    <w:rsid w:val="002C5C29"/>
    <w:rsid w:val="002E5016"/>
    <w:rsid w:val="002F008F"/>
    <w:rsid w:val="002F28CD"/>
    <w:rsid w:val="002F2929"/>
    <w:rsid w:val="00302926"/>
    <w:rsid w:val="0030458A"/>
    <w:rsid w:val="003148F1"/>
    <w:rsid w:val="00316AFC"/>
    <w:rsid w:val="003417A8"/>
    <w:rsid w:val="0034350C"/>
    <w:rsid w:val="0035516B"/>
    <w:rsid w:val="00356FFB"/>
    <w:rsid w:val="00357382"/>
    <w:rsid w:val="003731AF"/>
    <w:rsid w:val="0037663A"/>
    <w:rsid w:val="003858B6"/>
    <w:rsid w:val="003957C1"/>
    <w:rsid w:val="003A56DD"/>
    <w:rsid w:val="003B05E1"/>
    <w:rsid w:val="003B166A"/>
    <w:rsid w:val="003B6E33"/>
    <w:rsid w:val="003C7D12"/>
    <w:rsid w:val="003D5EA7"/>
    <w:rsid w:val="003E39F7"/>
    <w:rsid w:val="003E6234"/>
    <w:rsid w:val="003F3E53"/>
    <w:rsid w:val="003F6BF5"/>
    <w:rsid w:val="00400DF0"/>
    <w:rsid w:val="00403567"/>
    <w:rsid w:val="004044D7"/>
    <w:rsid w:val="00426617"/>
    <w:rsid w:val="00450DA1"/>
    <w:rsid w:val="004711E4"/>
    <w:rsid w:val="00497DE9"/>
    <w:rsid w:val="004A6010"/>
    <w:rsid w:val="004A6D79"/>
    <w:rsid w:val="004B00BB"/>
    <w:rsid w:val="004B4494"/>
    <w:rsid w:val="004B5496"/>
    <w:rsid w:val="004C2142"/>
    <w:rsid w:val="004D1CE8"/>
    <w:rsid w:val="004E2740"/>
    <w:rsid w:val="005066B1"/>
    <w:rsid w:val="00516524"/>
    <w:rsid w:val="00516EED"/>
    <w:rsid w:val="005237EC"/>
    <w:rsid w:val="00541162"/>
    <w:rsid w:val="00542E7B"/>
    <w:rsid w:val="005461CC"/>
    <w:rsid w:val="00550423"/>
    <w:rsid w:val="00554889"/>
    <w:rsid w:val="00562A69"/>
    <w:rsid w:val="005724B1"/>
    <w:rsid w:val="005908F5"/>
    <w:rsid w:val="00591C3C"/>
    <w:rsid w:val="005B25B0"/>
    <w:rsid w:val="005C3039"/>
    <w:rsid w:val="005C3369"/>
    <w:rsid w:val="005C79A5"/>
    <w:rsid w:val="005D1814"/>
    <w:rsid w:val="005F0762"/>
    <w:rsid w:val="005F3928"/>
    <w:rsid w:val="005F3D54"/>
    <w:rsid w:val="006040AB"/>
    <w:rsid w:val="00624260"/>
    <w:rsid w:val="00665208"/>
    <w:rsid w:val="00666E01"/>
    <w:rsid w:val="0068484F"/>
    <w:rsid w:val="006A1922"/>
    <w:rsid w:val="006B33DE"/>
    <w:rsid w:val="006C1B7E"/>
    <w:rsid w:val="006C6238"/>
    <w:rsid w:val="006D5C49"/>
    <w:rsid w:val="006E35C5"/>
    <w:rsid w:val="00702166"/>
    <w:rsid w:val="00705849"/>
    <w:rsid w:val="00724216"/>
    <w:rsid w:val="00730D14"/>
    <w:rsid w:val="007432D5"/>
    <w:rsid w:val="0075286B"/>
    <w:rsid w:val="00757B92"/>
    <w:rsid w:val="00764B7F"/>
    <w:rsid w:val="00767E4F"/>
    <w:rsid w:val="0078111E"/>
    <w:rsid w:val="00794A28"/>
    <w:rsid w:val="007A61FE"/>
    <w:rsid w:val="007B5D5A"/>
    <w:rsid w:val="007C0F3B"/>
    <w:rsid w:val="007C16C8"/>
    <w:rsid w:val="007D66AA"/>
    <w:rsid w:val="007E0488"/>
    <w:rsid w:val="007E146A"/>
    <w:rsid w:val="007E615F"/>
    <w:rsid w:val="007F496C"/>
    <w:rsid w:val="008034F3"/>
    <w:rsid w:val="00803F87"/>
    <w:rsid w:val="00814373"/>
    <w:rsid w:val="00821778"/>
    <w:rsid w:val="0082776A"/>
    <w:rsid w:val="0084306F"/>
    <w:rsid w:val="008435E7"/>
    <w:rsid w:val="0085059C"/>
    <w:rsid w:val="0086630A"/>
    <w:rsid w:val="008715C8"/>
    <w:rsid w:val="008718FE"/>
    <w:rsid w:val="008A01E8"/>
    <w:rsid w:val="008A5BEE"/>
    <w:rsid w:val="008B463F"/>
    <w:rsid w:val="008B5538"/>
    <w:rsid w:val="008C50E4"/>
    <w:rsid w:val="008E7D35"/>
    <w:rsid w:val="00912C55"/>
    <w:rsid w:val="00923AD4"/>
    <w:rsid w:val="009342B2"/>
    <w:rsid w:val="0095020A"/>
    <w:rsid w:val="00964CA9"/>
    <w:rsid w:val="0096664A"/>
    <w:rsid w:val="00967371"/>
    <w:rsid w:val="00980847"/>
    <w:rsid w:val="00981555"/>
    <w:rsid w:val="009A4C7D"/>
    <w:rsid w:val="009C4637"/>
    <w:rsid w:val="009E0291"/>
    <w:rsid w:val="009E2D04"/>
    <w:rsid w:val="009E6F35"/>
    <w:rsid w:val="009F06C7"/>
    <w:rsid w:val="009F5524"/>
    <w:rsid w:val="009F6F29"/>
    <w:rsid w:val="00A11771"/>
    <w:rsid w:val="00A11E51"/>
    <w:rsid w:val="00A1645D"/>
    <w:rsid w:val="00A24E4A"/>
    <w:rsid w:val="00A24F50"/>
    <w:rsid w:val="00A361D8"/>
    <w:rsid w:val="00A459CC"/>
    <w:rsid w:val="00A5466F"/>
    <w:rsid w:val="00A731D1"/>
    <w:rsid w:val="00A8132E"/>
    <w:rsid w:val="00A8777D"/>
    <w:rsid w:val="00AB54D4"/>
    <w:rsid w:val="00AB7D69"/>
    <w:rsid w:val="00AB7D9F"/>
    <w:rsid w:val="00AD2E10"/>
    <w:rsid w:val="00AD5BE2"/>
    <w:rsid w:val="00AE52F0"/>
    <w:rsid w:val="00AF4803"/>
    <w:rsid w:val="00AF53E3"/>
    <w:rsid w:val="00B00B79"/>
    <w:rsid w:val="00B01585"/>
    <w:rsid w:val="00B34ED8"/>
    <w:rsid w:val="00B43CE0"/>
    <w:rsid w:val="00B57849"/>
    <w:rsid w:val="00B63A62"/>
    <w:rsid w:val="00B74D6B"/>
    <w:rsid w:val="00B8083B"/>
    <w:rsid w:val="00B81BC6"/>
    <w:rsid w:val="00B85D5E"/>
    <w:rsid w:val="00B91F9F"/>
    <w:rsid w:val="00BA7942"/>
    <w:rsid w:val="00BB1AE1"/>
    <w:rsid w:val="00BB39B0"/>
    <w:rsid w:val="00BB5345"/>
    <w:rsid w:val="00BC05EA"/>
    <w:rsid w:val="00BC129B"/>
    <w:rsid w:val="00BC2D58"/>
    <w:rsid w:val="00BFAE0B"/>
    <w:rsid w:val="00C01894"/>
    <w:rsid w:val="00C16393"/>
    <w:rsid w:val="00C470CC"/>
    <w:rsid w:val="00C55492"/>
    <w:rsid w:val="00C6526C"/>
    <w:rsid w:val="00C65317"/>
    <w:rsid w:val="00C8667A"/>
    <w:rsid w:val="00C87262"/>
    <w:rsid w:val="00C924B1"/>
    <w:rsid w:val="00C96C38"/>
    <w:rsid w:val="00CA4F15"/>
    <w:rsid w:val="00CB2155"/>
    <w:rsid w:val="00CB2F29"/>
    <w:rsid w:val="00CB3EDB"/>
    <w:rsid w:val="00CB551A"/>
    <w:rsid w:val="00CB6348"/>
    <w:rsid w:val="00CC5A6A"/>
    <w:rsid w:val="00CD4281"/>
    <w:rsid w:val="00CF116D"/>
    <w:rsid w:val="00D15B28"/>
    <w:rsid w:val="00D16604"/>
    <w:rsid w:val="00D174F1"/>
    <w:rsid w:val="00D2166B"/>
    <w:rsid w:val="00D22C78"/>
    <w:rsid w:val="00D31C73"/>
    <w:rsid w:val="00D36569"/>
    <w:rsid w:val="00D41244"/>
    <w:rsid w:val="00D50ED7"/>
    <w:rsid w:val="00D52206"/>
    <w:rsid w:val="00D6446D"/>
    <w:rsid w:val="00D71277"/>
    <w:rsid w:val="00D76AAC"/>
    <w:rsid w:val="00D778EB"/>
    <w:rsid w:val="00D86F10"/>
    <w:rsid w:val="00D93DEE"/>
    <w:rsid w:val="00D961B7"/>
    <w:rsid w:val="00DB446C"/>
    <w:rsid w:val="00DC6574"/>
    <w:rsid w:val="00DD0B0F"/>
    <w:rsid w:val="00DE60D3"/>
    <w:rsid w:val="00E01FCF"/>
    <w:rsid w:val="00E06F10"/>
    <w:rsid w:val="00E07AA8"/>
    <w:rsid w:val="00E11325"/>
    <w:rsid w:val="00E12595"/>
    <w:rsid w:val="00E157B5"/>
    <w:rsid w:val="00E4240D"/>
    <w:rsid w:val="00E452C7"/>
    <w:rsid w:val="00E51737"/>
    <w:rsid w:val="00E547BC"/>
    <w:rsid w:val="00E62BF9"/>
    <w:rsid w:val="00E65EFF"/>
    <w:rsid w:val="00E72AF5"/>
    <w:rsid w:val="00E77990"/>
    <w:rsid w:val="00EA6327"/>
    <w:rsid w:val="00EB0FC6"/>
    <w:rsid w:val="00EB4274"/>
    <w:rsid w:val="00EB55BF"/>
    <w:rsid w:val="00ED381C"/>
    <w:rsid w:val="00EE16A2"/>
    <w:rsid w:val="00EE4FED"/>
    <w:rsid w:val="00EF0267"/>
    <w:rsid w:val="00F0228B"/>
    <w:rsid w:val="00F0622F"/>
    <w:rsid w:val="00F07D4E"/>
    <w:rsid w:val="00F16A41"/>
    <w:rsid w:val="00F277EC"/>
    <w:rsid w:val="00F34745"/>
    <w:rsid w:val="00F347AC"/>
    <w:rsid w:val="00F3598C"/>
    <w:rsid w:val="00F43F2B"/>
    <w:rsid w:val="00F55F68"/>
    <w:rsid w:val="00F57CAD"/>
    <w:rsid w:val="00F610A8"/>
    <w:rsid w:val="00F64B78"/>
    <w:rsid w:val="00F753CB"/>
    <w:rsid w:val="00F7584A"/>
    <w:rsid w:val="00F77E22"/>
    <w:rsid w:val="00F836B3"/>
    <w:rsid w:val="00FC603D"/>
    <w:rsid w:val="0128D8F8"/>
    <w:rsid w:val="0427678B"/>
    <w:rsid w:val="046079BA"/>
    <w:rsid w:val="0559CF71"/>
    <w:rsid w:val="0626813C"/>
    <w:rsid w:val="0C376AE0"/>
    <w:rsid w:val="0C4E094A"/>
    <w:rsid w:val="0EC2A43C"/>
    <w:rsid w:val="0FC0E74A"/>
    <w:rsid w:val="1047AA20"/>
    <w:rsid w:val="1121D856"/>
    <w:rsid w:val="11DF41E0"/>
    <w:rsid w:val="12A08C36"/>
    <w:rsid w:val="15E3B0B9"/>
    <w:rsid w:val="177F811A"/>
    <w:rsid w:val="1798A977"/>
    <w:rsid w:val="192CEA3B"/>
    <w:rsid w:val="193479D8"/>
    <w:rsid w:val="1AC35B82"/>
    <w:rsid w:val="1BE7FFF1"/>
    <w:rsid w:val="1C07D8F4"/>
    <w:rsid w:val="1C0AFC59"/>
    <w:rsid w:val="1DAC1BBA"/>
    <w:rsid w:val="1E07EAFB"/>
    <w:rsid w:val="1EC3F9A1"/>
    <w:rsid w:val="1EF81A60"/>
    <w:rsid w:val="1F9F38B9"/>
    <w:rsid w:val="21B642E9"/>
    <w:rsid w:val="22DB5C1E"/>
    <w:rsid w:val="23732AD4"/>
    <w:rsid w:val="257AC4FA"/>
    <w:rsid w:val="259FA6AE"/>
    <w:rsid w:val="2680ECD5"/>
    <w:rsid w:val="26F910D1"/>
    <w:rsid w:val="27051EF7"/>
    <w:rsid w:val="2720E72E"/>
    <w:rsid w:val="274F9FB4"/>
    <w:rsid w:val="27797D92"/>
    <w:rsid w:val="2A06AC48"/>
    <w:rsid w:val="2A314D9C"/>
    <w:rsid w:val="2AE6CBEC"/>
    <w:rsid w:val="2DF11143"/>
    <w:rsid w:val="2EF8A95B"/>
    <w:rsid w:val="2F9DB8D6"/>
    <w:rsid w:val="321721C0"/>
    <w:rsid w:val="32C71CB4"/>
    <w:rsid w:val="338EA888"/>
    <w:rsid w:val="344168EE"/>
    <w:rsid w:val="3582CDBD"/>
    <w:rsid w:val="364ECFF7"/>
    <w:rsid w:val="36EA92E3"/>
    <w:rsid w:val="3BD78A4C"/>
    <w:rsid w:val="3C51A4D7"/>
    <w:rsid w:val="3D735AAD"/>
    <w:rsid w:val="3F5D1260"/>
    <w:rsid w:val="40AAFB6F"/>
    <w:rsid w:val="4361CD97"/>
    <w:rsid w:val="47CA3EA5"/>
    <w:rsid w:val="481E782D"/>
    <w:rsid w:val="4885E8A4"/>
    <w:rsid w:val="4895847C"/>
    <w:rsid w:val="48B60D54"/>
    <w:rsid w:val="48F1BCB5"/>
    <w:rsid w:val="498F34B0"/>
    <w:rsid w:val="4A51DDB5"/>
    <w:rsid w:val="4ACB9399"/>
    <w:rsid w:val="4ADEDB03"/>
    <w:rsid w:val="4B0E6695"/>
    <w:rsid w:val="4E1A9650"/>
    <w:rsid w:val="504B463D"/>
    <w:rsid w:val="51701921"/>
    <w:rsid w:val="518FF224"/>
    <w:rsid w:val="5676BA8F"/>
    <w:rsid w:val="574D9381"/>
    <w:rsid w:val="5845DAA8"/>
    <w:rsid w:val="5976A704"/>
    <w:rsid w:val="598E72B0"/>
    <w:rsid w:val="5A8FA696"/>
    <w:rsid w:val="5B16C688"/>
    <w:rsid w:val="5CAE47C6"/>
    <w:rsid w:val="5CCD21B7"/>
    <w:rsid w:val="5FE293E1"/>
    <w:rsid w:val="62AF2867"/>
    <w:rsid w:val="633C153A"/>
    <w:rsid w:val="643923E0"/>
    <w:rsid w:val="6673B5FC"/>
    <w:rsid w:val="668CDE59"/>
    <w:rsid w:val="688DA2F3"/>
    <w:rsid w:val="68FFB5C2"/>
    <w:rsid w:val="69C8D913"/>
    <w:rsid w:val="6A9B8623"/>
    <w:rsid w:val="6B0F6D79"/>
    <w:rsid w:val="6B1C54AC"/>
    <w:rsid w:val="6B708E34"/>
    <w:rsid w:val="6CE2F780"/>
    <w:rsid w:val="6CE75178"/>
    <w:rsid w:val="6CF59418"/>
    <w:rsid w:val="6DB82E83"/>
    <w:rsid w:val="6E429E07"/>
    <w:rsid w:val="6E7EC7E1"/>
    <w:rsid w:val="6F1150E6"/>
    <w:rsid w:val="70341E88"/>
    <w:rsid w:val="73CD48F0"/>
    <w:rsid w:val="740E47AA"/>
    <w:rsid w:val="7A407FC5"/>
    <w:rsid w:val="7B3A7289"/>
    <w:rsid w:val="7B3D33FD"/>
    <w:rsid w:val="7B4C1012"/>
    <w:rsid w:val="7C5567D4"/>
    <w:rsid w:val="7E954994"/>
    <w:rsid w:val="7EB7C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B0341"/>
  <w15:chartTrackingRefBased/>
  <w15:docId w15:val="{F751199C-7823-4680-8F76-8BCB57BF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63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5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1259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25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12595"/>
    <w:rPr>
      <w:lang w:val="en-US"/>
    </w:rPr>
  </w:style>
  <w:style w:type="table" w:styleId="TableGrid">
    <w:name w:val="Table Grid"/>
    <w:basedOn w:val="TableNormal"/>
    <w:rsid w:val="00980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11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11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32D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524"/>
    <w:rPr>
      <w:rFonts w:ascii="Tahoma" w:eastAsiaTheme="minorHAnsi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24"/>
    <w:rPr>
      <w:rFonts w:ascii="Tahoma" w:hAnsi="Tahoma" w:cs="Tahoma"/>
      <w:sz w:val="18"/>
      <w:szCs w:val="18"/>
      <w:lang w:val="en-US"/>
    </w:rPr>
  </w:style>
  <w:style w:type="table" w:customStyle="1" w:styleId="1">
    <w:name w:val="شبكة جدول1"/>
    <w:basedOn w:val="TableNormal"/>
    <w:next w:val="TableGrid"/>
    <w:uiPriority w:val="39"/>
    <w:rsid w:val="00243B28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7E9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F2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31.png"/><Relationship Id="rId3" Type="http://schemas.openxmlformats.org/officeDocument/2006/relationships/customXml" Target="../customXml/item3.xml"/><Relationship Id="rId21" Type="http://schemas.openxmlformats.org/officeDocument/2006/relationships/customXml" Target="ink/ink2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mah\Desktop\&#1603;&#1604;&#1610;&#1588;&#1577;%20&#1602;&#1587;&#1605;%20&#1575;&#1604;&#1578;&#1589;&#1605;&#1610;&#1605;%202024.dot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6T14:38:04.990"/>
    </inkml:context>
    <inkml:brush xml:id="br0">
      <inkml:brushProperty name="width" value="0.03515" units="cm"/>
      <inkml:brushProperty name="height" value="0.0351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6T14:38:03.604"/>
    </inkml:context>
    <inkml:brush xml:id="br0">
      <inkml:brushProperty name="width" value="0.03515" units="cm"/>
      <inkml:brushProperty name="height" value="0.03515" units="cm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BAE097184D94DB59E6A817C4B9283" ma:contentTypeVersion="16" ma:contentTypeDescription="Create a new document." ma:contentTypeScope="" ma:versionID="64346c08bd1b862521dc40f260ffd256">
  <xsd:schema xmlns:xsd="http://www.w3.org/2001/XMLSchema" xmlns:xs="http://www.w3.org/2001/XMLSchema" xmlns:p="http://schemas.microsoft.com/office/2006/metadata/properties" xmlns:ns3="b924abcd-8404-45a6-898d-5f510501401c" xmlns:ns4="74c8b56e-1d5f-4a2c-a0c6-f0b376883a63" targetNamespace="http://schemas.microsoft.com/office/2006/metadata/properties" ma:root="true" ma:fieldsID="244c5354d200c583692f9afe00a1aa50" ns3:_="" ns4:_="">
    <xsd:import namespace="b924abcd-8404-45a6-898d-5f510501401c"/>
    <xsd:import namespace="74c8b56e-1d5f-4a2c-a0c6-f0b376883a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4abcd-8404-45a6-898d-5f5105014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8b56e-1d5f-4a2c-a0c6-f0b376883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24abcd-8404-45a6-898d-5f510501401c" xsi:nil="true"/>
  </documentManagement>
</p:properties>
</file>

<file path=customXml/itemProps1.xml><?xml version="1.0" encoding="utf-8"?>
<ds:datastoreItem xmlns:ds="http://schemas.openxmlformats.org/officeDocument/2006/customXml" ds:itemID="{734CAB42-54DA-41D5-9822-1862C9DD9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4abcd-8404-45a6-898d-5f510501401c"/>
    <ds:schemaRef ds:uri="74c8b56e-1d5f-4a2c-a0c6-f0b376883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2B6D75-D3ED-407B-B854-E5FD648691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652FEB-9849-4435-A9EF-5526CECA85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6CD7E6-2DAD-466D-A575-DC822C1D28F6}">
  <ds:schemaRefs>
    <ds:schemaRef ds:uri="http://schemas.microsoft.com/office/2006/metadata/properties"/>
    <ds:schemaRef ds:uri="http://schemas.microsoft.com/office/infopath/2007/PartnerControls"/>
    <ds:schemaRef ds:uri="b924abcd-8404-45a6-898d-5f51050140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C:\Users\Lamah\Desktop\كليشة قسم التصميم 2024.dotm</Template>
  <TotalTime>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Lama Alharkan</dc:creator>
  <cp:keywords/>
  <dc:description/>
  <cp:lastModifiedBy>Nourah Alsadoun</cp:lastModifiedBy>
  <cp:revision>2</cp:revision>
  <cp:lastPrinted>2024-05-27T06:41:00Z</cp:lastPrinted>
  <dcterms:created xsi:type="dcterms:W3CDTF">2026-09-06T08:22:00Z</dcterms:created>
  <dcterms:modified xsi:type="dcterms:W3CDTF">2026-09-06T08:22:00Z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0x010100095BAE097184D94DB59E6A817C4B9283</vt:lpwstr>
  </property>
  <property fmtid="{D5CDD505-2E9C-101B-9397-08002B2CF9AE}" pid="3" name="GrammarlyDocumentId">
    <vt:lpwstr>939b4251d2e7b0ef11254ee4974ecef4f884008e30b529b5266b5c2bd77c0e39</vt:lpwstr>
  </property>
</Properties>
</file>